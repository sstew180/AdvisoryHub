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3F8AF" w14:textId="77777777" w:rsidR="006D7854" w:rsidRDefault="006D7854" w:rsidP="006D7854">
      <w:pPr>
        <w:outlineLvl w:val="0"/>
        <w:rPr>
          <w:rFonts w:ascii="Arial Narrow" w:hAnsi="Arial Narrow" w:cs="Arial"/>
          <w:b/>
          <w:sz w:val="52"/>
          <w:szCs w:val="52"/>
        </w:rPr>
      </w:pPr>
      <w:r>
        <w:rPr>
          <w:rFonts w:ascii="Arial Narrow" w:hAnsi="Arial Narrow" w:cs="Arial"/>
          <w:b/>
          <w:sz w:val="52"/>
          <w:szCs w:val="52"/>
        </w:rPr>
        <w:t>Briefing note</w:t>
      </w:r>
    </w:p>
    <w:tbl>
      <w:tblPr>
        <w:tblStyle w:val="TableGrid"/>
        <w:tblW w:w="4963" w:type="pct"/>
        <w:tblInd w:w="-34" w:type="dxa"/>
        <w:tblLook w:val="01E0" w:firstRow="1" w:lastRow="1" w:firstColumn="1" w:lastColumn="1" w:noHBand="0" w:noVBand="0"/>
      </w:tblPr>
      <w:tblGrid>
        <w:gridCol w:w="1430"/>
        <w:gridCol w:w="3639"/>
        <w:gridCol w:w="1054"/>
        <w:gridCol w:w="2880"/>
      </w:tblGrid>
      <w:tr w:rsidR="006D7854" w:rsidRPr="00B90ABF" w14:paraId="6BD02097" w14:textId="77777777" w:rsidTr="002B043E"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2EB7FE88" w14:textId="77777777" w:rsidR="006D7854" w:rsidRPr="00B90ABF" w:rsidRDefault="006D7854" w:rsidP="00676D81">
            <w:pPr>
              <w:pStyle w:val="NormalBold"/>
              <w:rPr>
                <w:sz w:val="20"/>
                <w:szCs w:val="20"/>
              </w:rPr>
            </w:pPr>
            <w:r w:rsidRPr="00B90ABF">
              <w:rPr>
                <w:sz w:val="20"/>
                <w:szCs w:val="20"/>
              </w:rPr>
              <w:t>To:</w:t>
            </w:r>
          </w:p>
        </w:tc>
        <w:tc>
          <w:tcPr>
            <w:tcW w:w="82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63AC80A5" w14:textId="77777777" w:rsidR="006D7854" w:rsidRPr="00B90ABF" w:rsidRDefault="006D7854" w:rsidP="00676D81">
            <w:pPr>
              <w:rPr>
                <w:sz w:val="20"/>
              </w:rPr>
            </w:pPr>
            <w:r>
              <w:rPr>
                <w:sz w:val="20"/>
              </w:rPr>
              <w:t xml:space="preserve">{to}</w:t>
            </w:r>
          </w:p>
        </w:tc>
      </w:tr>
      <w:tr w:rsidR="006D7854" w:rsidRPr="00B90ABF" w14:paraId="6286510C" w14:textId="77777777" w:rsidTr="002B043E"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2A7F3B37" w14:textId="77777777" w:rsidR="006D7854" w:rsidRPr="00B90ABF" w:rsidRDefault="006D7854" w:rsidP="00676D81">
            <w:pPr>
              <w:pStyle w:val="NormalBold"/>
              <w:rPr>
                <w:sz w:val="20"/>
                <w:szCs w:val="20"/>
              </w:rPr>
            </w:pPr>
            <w:r w:rsidRPr="00B90ABF">
              <w:rPr>
                <w:sz w:val="20"/>
                <w:szCs w:val="20"/>
              </w:rPr>
              <w:t>Copy:</w:t>
            </w:r>
          </w:p>
        </w:tc>
        <w:tc>
          <w:tcPr>
            <w:tcW w:w="82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6E0F7848" w14:textId="77777777" w:rsidR="006D7854" w:rsidRPr="00B90ABF" w:rsidRDefault="006D7854" w:rsidP="00676D81">
            <w:pPr>
              <w:rPr>
                <w:sz w:val="20"/>
              </w:rPr>
            </w:pPr>
            <w:r>
              <w:rPr>
                <w:sz w:val="20"/>
              </w:rPr>
              <w:t xml:space="preserve">{copy}</w:t>
            </w:r>
          </w:p>
        </w:tc>
      </w:tr>
      <w:tr w:rsidR="006D7854" w:rsidRPr="00B90ABF" w14:paraId="279CA88F" w14:textId="77777777" w:rsidTr="002B043E"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55E032F8" w14:textId="77777777" w:rsidR="006D7854" w:rsidRPr="00B90ABF" w:rsidRDefault="006D7854" w:rsidP="00676D81">
            <w:pPr>
              <w:pStyle w:val="NormalBold"/>
              <w:rPr>
                <w:sz w:val="20"/>
                <w:szCs w:val="20"/>
              </w:rPr>
            </w:pPr>
            <w:r w:rsidRPr="00B90ABF">
              <w:rPr>
                <w:sz w:val="20"/>
                <w:szCs w:val="20"/>
              </w:rPr>
              <w:t>From:</w:t>
            </w:r>
          </w:p>
        </w:tc>
        <w:tc>
          <w:tcPr>
            <w:tcW w:w="82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1510265E" w14:textId="77777777" w:rsidR="006D7854" w:rsidRPr="00B90ABF" w:rsidRDefault="006D7854" w:rsidP="00676D81">
            <w:pPr>
              <w:rPr>
                <w:sz w:val="20"/>
              </w:rPr>
            </w:pPr>
            <w:r>
              <w:rPr>
                <w:sz w:val="20"/>
              </w:rPr>
              <w:t xml:space="preserve">{from}</w:t>
            </w:r>
          </w:p>
        </w:tc>
      </w:tr>
      <w:tr w:rsidR="006D7854" w:rsidRPr="00B90ABF" w14:paraId="54EFFF8D" w14:textId="77777777" w:rsidTr="002B043E"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3FFB4992" w14:textId="77777777" w:rsidR="006D7854" w:rsidRPr="00B90ABF" w:rsidRDefault="006D7854" w:rsidP="00676D81">
            <w:pPr>
              <w:pStyle w:val="NormalBold"/>
              <w:rPr>
                <w:sz w:val="20"/>
                <w:szCs w:val="20"/>
              </w:rPr>
            </w:pPr>
            <w:r w:rsidRPr="00B90ABF">
              <w:rPr>
                <w:sz w:val="20"/>
                <w:szCs w:val="20"/>
              </w:rPr>
              <w:t>Action by:</w:t>
            </w:r>
          </w:p>
        </w:tc>
        <w:tc>
          <w:tcPr>
            <w:tcW w:w="82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264234CA" w14:textId="77777777" w:rsidR="006D7854" w:rsidRPr="00B90ABF" w:rsidRDefault="006D7854" w:rsidP="00676D81">
            <w:pPr>
              <w:rPr>
                <w:sz w:val="20"/>
              </w:rPr>
            </w:pPr>
            <w:r>
              <w:rPr>
                <w:sz w:val="20"/>
              </w:rPr>
              <w:t xml:space="preserve">{action_by}</w:t>
            </w:r>
          </w:p>
        </w:tc>
      </w:tr>
      <w:tr w:rsidR="006D7854" w:rsidRPr="00B90ABF" w14:paraId="33C179C7" w14:textId="77777777" w:rsidTr="002B043E"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162B99B8" w14:textId="77777777" w:rsidR="006D7854" w:rsidRPr="00B90ABF" w:rsidRDefault="006D7854" w:rsidP="00676D81">
            <w:pPr>
              <w:pStyle w:val="NormalBold"/>
              <w:rPr>
                <w:sz w:val="20"/>
                <w:szCs w:val="20"/>
              </w:rPr>
            </w:pPr>
            <w:r w:rsidRPr="00B90ABF">
              <w:rPr>
                <w:sz w:val="20"/>
                <w:szCs w:val="20"/>
              </w:rPr>
              <w:t>Subject:</w:t>
            </w:r>
          </w:p>
        </w:tc>
        <w:tc>
          <w:tcPr>
            <w:tcW w:w="82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21B4E4FD" w14:textId="77777777" w:rsidR="006D7854" w:rsidRPr="00B90ABF" w:rsidRDefault="006D7854" w:rsidP="00676D81">
            <w:pPr>
              <w:rPr>
                <w:sz w:val="20"/>
              </w:rPr>
            </w:pPr>
            <w:r>
              <w:rPr>
                <w:sz w:val="20"/>
              </w:rPr>
              <w:t xml:space="preserve">{subject}</w:t>
            </w:r>
          </w:p>
        </w:tc>
      </w:tr>
      <w:tr w:rsidR="006D7854" w:rsidRPr="00B90ABF" w14:paraId="0385E13F" w14:textId="77777777" w:rsidTr="002B043E"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2069A628" w14:textId="77777777" w:rsidR="006D7854" w:rsidRPr="00B90ABF" w:rsidRDefault="006D7854" w:rsidP="00676D81">
            <w:pPr>
              <w:pStyle w:val="NormalBold"/>
              <w:rPr>
                <w:sz w:val="20"/>
                <w:szCs w:val="20"/>
              </w:rPr>
            </w:pPr>
            <w:r w:rsidRPr="00B90ABF">
              <w:rPr>
                <w:sz w:val="20"/>
                <w:szCs w:val="20"/>
              </w:rPr>
              <w:t>Date:</w:t>
            </w:r>
          </w:p>
        </w:tc>
        <w:tc>
          <w:tcPr>
            <w:tcW w:w="82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1017FE5D" w14:textId="77777777" w:rsidR="006D7854" w:rsidRPr="00B90ABF" w:rsidRDefault="006D7854" w:rsidP="00676D81">
            <w:pPr>
              <w:rPr>
                <w:sz w:val="20"/>
              </w:rPr>
            </w:pPr>
            <w:r>
              <w:rPr>
                <w:sz w:val="20"/>
              </w:rPr>
              <w:t xml:space="preserve">{date}</w:t>
            </w:r>
          </w:p>
        </w:tc>
      </w:tr>
      <w:tr w:rsidR="006D7854" w:rsidRPr="00B90ABF" w14:paraId="436E250B" w14:textId="77777777" w:rsidTr="002B043E"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421EEEDA" w14:textId="77777777" w:rsidR="006D7854" w:rsidRPr="00B90ABF" w:rsidRDefault="006D7854" w:rsidP="00676D81">
            <w:pPr>
              <w:pStyle w:val="NormalBold"/>
              <w:rPr>
                <w:sz w:val="20"/>
                <w:szCs w:val="20"/>
              </w:rPr>
            </w:pPr>
            <w:r w:rsidRPr="00B90ABF">
              <w:rPr>
                <w:sz w:val="20"/>
                <w:szCs w:val="20"/>
              </w:rPr>
              <w:t>File no:</w:t>
            </w:r>
          </w:p>
        </w:tc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37BDE72E" w14:textId="77777777" w:rsidR="006D7854" w:rsidRPr="00B90ABF" w:rsidRDefault="006D7854" w:rsidP="00676D81">
            <w:pPr>
              <w:rPr>
                <w:sz w:val="20"/>
              </w:rPr>
            </w:pPr>
            <w:r>
              <w:rPr>
                <w:sz w:val="20"/>
              </w:rPr>
              <w:t xml:space="preserve">{file_no}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0B5A9C37" w14:textId="77777777" w:rsidR="006D7854" w:rsidRPr="00B90ABF" w:rsidRDefault="006D7854" w:rsidP="00676D81">
            <w:pPr>
              <w:pStyle w:val="NormalBold"/>
              <w:jc w:val="right"/>
              <w:rPr>
                <w:sz w:val="20"/>
                <w:szCs w:val="20"/>
              </w:rPr>
            </w:pPr>
            <w:r w:rsidRPr="00B90ABF">
              <w:rPr>
                <w:sz w:val="20"/>
                <w:szCs w:val="20"/>
              </w:rPr>
              <w:t>Doc #: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</w:tcMar>
          </w:tcPr>
          <w:p w14:paraId="2E27AEEA" w14:textId="77777777" w:rsidR="006D7854" w:rsidRPr="00B90ABF" w:rsidRDefault="00B90ABF" w:rsidP="00676D81">
            <w:pPr>
              <w:rPr>
                <w:sz w:val="20"/>
              </w:rPr>
            </w:pPr>
            <w:r w:rsidRPr="00B90ABF">
              <w:rPr>
                <w:sz w:val="20"/>
              </w:rPr>
              <w:fldChar w:fldCharType="begin"/>
            </w:r>
            <w:r w:rsidRPr="00B90ABF">
              <w:rPr>
                <w:sz w:val="20"/>
              </w:rPr>
              <w:instrText xml:space="preserve"> FILENAME  \* MERGEFORMAT </w:instrText>
            </w:r>
            <w:r w:rsidRPr="00B90ABF">
              <w:rPr>
                <w:sz w:val="20"/>
              </w:rPr>
              <w:fldChar w:fldCharType="separate"/>
            </w:r>
            <w:r w:rsidR="00CB4A64">
              <w:rPr>
                <w:noProof/>
                <w:sz w:val="20"/>
              </w:rPr>
              <w:t>Document1</w:t>
            </w:r>
            <w:r w:rsidRPr="00B90ABF">
              <w:rPr>
                <w:noProof/>
                <w:sz w:val="20"/>
              </w:rPr>
              <w:fldChar w:fldCharType="end"/>
            </w:r>
          </w:p>
        </w:tc>
      </w:tr>
    </w:tbl>
    <w:p w14:paraId="738FEF42" w14:textId="77777777" w:rsidR="006D7854" w:rsidRPr="00B90ABF" w:rsidRDefault="006D7854" w:rsidP="006D7854">
      <w:pPr>
        <w:rPr>
          <w:rFonts w:cs="Arial"/>
          <w:b/>
          <w:sz w:val="20"/>
        </w:rPr>
      </w:pPr>
    </w:p>
    <w:tbl>
      <w:tblPr>
        <w:tblStyle w:val="TableGrid"/>
        <w:tblW w:w="4923" w:type="pct"/>
        <w:tblBorders>
          <w:top w:val="single" w:sz="8" w:space="0" w:color="43424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930"/>
      </w:tblGrid>
      <w:tr w:rsidR="006D7854" w:rsidRPr="00B90ABF" w14:paraId="2889F345" w14:textId="77777777" w:rsidTr="0077112B">
        <w:trPr>
          <w:trHeight w:hRule="exact" w:val="238"/>
        </w:trPr>
        <w:tc>
          <w:tcPr>
            <w:tcW w:w="5000" w:type="pct"/>
          </w:tcPr>
          <w:p w14:paraId="73DAB621" w14:textId="77777777" w:rsidR="006D7854" w:rsidRPr="00B90ABF" w:rsidRDefault="006D7854" w:rsidP="00676D81">
            <w:pPr>
              <w:rPr>
                <w:rFonts w:ascii="Arial Narrow" w:hAnsi="Arial Narrow"/>
                <w:b/>
                <w:sz w:val="20"/>
              </w:rPr>
            </w:pPr>
          </w:p>
        </w:tc>
      </w:tr>
    </w:tbl>
    <w:p w14:paraId="4F466B77" w14:textId="77777777" w:rsidR="006D7854" w:rsidRPr="00B90ABF" w:rsidRDefault="006D7854" w:rsidP="006D7854">
      <w:pPr>
        <w:rPr>
          <w:sz w:val="20"/>
        </w:rPr>
      </w:pPr>
    </w:p>
    <w:p>
      <w:r>
        <w:t>{#sections}</w:t>
      </w:r>
    </w:p>
    <w:p>
      <w:pPr>
        <w:pStyle w:val="Heading2"/>
      </w:pPr>
      <w:r>
        <w:t>{heading}</w:t>
      </w:r>
    </w:p>
    <w:p>
      <w:r>
        <w:t>{#paragraphs}</w:t>
      </w:r>
    </w:p>
    <w:p>
      <w:pPr>
        <w:rPr>
          <w:sz w:val="20"/>
        </w:rPr>
      </w:pPr>
      <w:r>
        <w:rPr>
          <w:sz w:val="20"/>
        </w:rPr>
        <w:t>{.}</w:t>
      </w:r>
    </w:p>
    <w:p>
      <w:r>
        <w:t>{/paragraphs}</w:t>
      </w:r>
    </w:p>
    <w:p>
      <w:r>
        <w:t>{#bullets}</w:t>
      </w:r>
    </w:p>
    <w:p>
      <w:pPr>
        <w:numPr>
          <w:ilvl w:val="0"/>
          <w:numId w:val="1"/>
        </w:numPr>
        <w:rPr>
          <w:sz w:val="20"/>
        </w:rPr>
      </w:pPr>
      <w:r>
        <w:rPr>
          <w:sz w:val="20"/>
        </w:rPr>
        <w:t>{.}</w:t>
      </w:r>
    </w:p>
    <w:p>
      <w:r>
        <w:t>{/bullets}</w:t>
      </w:r>
    </w:p>
    <w:p>
      <w:r>
        <w:t>{/sections}</w:t>
      </w:r>
    </w:p>
    <w:sectPr w:rsidR="00B90ABF" w:rsidRPr="00B90ABF" w:rsidSect="00CE7B78">
      <w:headerReference w:type="default" r:id="rId6"/>
      <w:footerReference w:type="default" r:id="rId7"/>
      <w:headerReference w:type="first" r:id="rId8"/>
      <w:footerReference w:type="first" r:id="rId9"/>
      <w:pgSz w:w="11906" w:h="16838" w:code="9"/>
      <w:pgMar w:top="1418" w:right="1418" w:bottom="1418" w:left="1418" w:header="709" w:footer="3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2B291" w14:textId="77777777" w:rsidR="00713462" w:rsidRDefault="00713462" w:rsidP="00E50416">
      <w:r>
        <w:separator/>
      </w:r>
    </w:p>
  </w:endnote>
  <w:endnote w:type="continuationSeparator" w:id="0">
    <w:p w14:paraId="465305A6" w14:textId="77777777" w:rsidR="00713462" w:rsidRDefault="00713462" w:rsidP="00E50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00" w:type="pct"/>
      <w:tblInd w:w="108" w:type="dxa"/>
      <w:tblBorders>
        <w:top w:val="single" w:sz="8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8889"/>
    </w:tblGrid>
    <w:tr w:rsidR="002F7155" w14:paraId="2070A47F" w14:textId="77777777" w:rsidTr="00CE7B78">
      <w:tc>
        <w:tcPr>
          <w:tcW w:w="5000" w:type="pct"/>
        </w:tcPr>
        <w:p w14:paraId="1DDF73F8" w14:textId="77777777" w:rsidR="002F7155" w:rsidRPr="00081367" w:rsidRDefault="00081367" w:rsidP="00E50416">
          <w:pPr>
            <w:pStyle w:val="Footer"/>
            <w:spacing w:after="120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FILENAME   \* MERGEFORMAT </w:instrText>
          </w:r>
          <w:r>
            <w:rPr>
              <w:sz w:val="16"/>
              <w:szCs w:val="16"/>
            </w:rPr>
            <w:fldChar w:fldCharType="separate"/>
          </w:r>
          <w:r w:rsidR="00CB4A64">
            <w:rPr>
              <w:noProof/>
              <w:sz w:val="16"/>
              <w:szCs w:val="16"/>
            </w:rPr>
            <w:t>Document1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1C6366D8" w14:textId="77777777" w:rsidR="002F7155" w:rsidRDefault="002F71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00" w:type="pct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7755"/>
      <w:gridCol w:w="1134"/>
    </w:tblGrid>
    <w:tr w:rsidR="00081367" w14:paraId="1BF77BE7" w14:textId="77777777" w:rsidTr="0077112B">
      <w:tc>
        <w:tcPr>
          <w:tcW w:w="4362" w:type="pct"/>
        </w:tcPr>
        <w:p w14:paraId="210198BF" w14:textId="77777777" w:rsidR="00081367" w:rsidRPr="00081367" w:rsidRDefault="00081367" w:rsidP="00E50416">
          <w:pPr>
            <w:pStyle w:val="Footer"/>
            <w:spacing w:after="120"/>
            <w:rPr>
              <w:sz w:val="16"/>
              <w:szCs w:val="16"/>
            </w:rPr>
          </w:pPr>
          <w:r w:rsidRPr="00081367">
            <w:rPr>
              <w:sz w:val="16"/>
              <w:szCs w:val="16"/>
            </w:rPr>
            <w:fldChar w:fldCharType="begin"/>
          </w:r>
          <w:r w:rsidRPr="00081367">
            <w:rPr>
              <w:sz w:val="16"/>
              <w:szCs w:val="16"/>
            </w:rPr>
            <w:instrText xml:space="preserve"> FILENAME   \* MERGEFORMAT </w:instrText>
          </w:r>
          <w:r w:rsidRPr="00081367">
            <w:rPr>
              <w:sz w:val="16"/>
              <w:szCs w:val="16"/>
            </w:rPr>
            <w:fldChar w:fldCharType="separate"/>
          </w:r>
          <w:r w:rsidR="00CB4A64">
            <w:rPr>
              <w:noProof/>
              <w:sz w:val="16"/>
              <w:szCs w:val="16"/>
            </w:rPr>
            <w:t>Document1</w:t>
          </w:r>
          <w:r w:rsidRPr="00081367">
            <w:rPr>
              <w:sz w:val="16"/>
              <w:szCs w:val="16"/>
            </w:rPr>
            <w:fldChar w:fldCharType="end"/>
          </w:r>
        </w:p>
      </w:tc>
      <w:tc>
        <w:tcPr>
          <w:tcW w:w="638" w:type="pct"/>
        </w:tcPr>
        <w:p w14:paraId="554D926E" w14:textId="77777777" w:rsidR="00081367" w:rsidRPr="00081367" w:rsidRDefault="00081367" w:rsidP="00E50416">
          <w:pPr>
            <w:pStyle w:val="Footer"/>
            <w:spacing w:after="120"/>
            <w:rPr>
              <w:sz w:val="16"/>
              <w:szCs w:val="16"/>
            </w:rPr>
          </w:pPr>
          <w:r w:rsidRPr="00081367">
            <w:rPr>
              <w:sz w:val="16"/>
              <w:szCs w:val="16"/>
            </w:rPr>
            <w:t xml:space="preserve">Page </w:t>
          </w:r>
          <w:r w:rsidRPr="00081367">
            <w:rPr>
              <w:rStyle w:val="PageNumber"/>
              <w:sz w:val="16"/>
              <w:szCs w:val="16"/>
            </w:rPr>
            <w:fldChar w:fldCharType="begin"/>
          </w:r>
          <w:r w:rsidRPr="00081367">
            <w:rPr>
              <w:rStyle w:val="PageNumber"/>
              <w:sz w:val="16"/>
              <w:szCs w:val="16"/>
            </w:rPr>
            <w:instrText xml:space="preserve"> PAGE </w:instrText>
          </w:r>
          <w:r w:rsidRPr="00081367">
            <w:rPr>
              <w:rStyle w:val="PageNumber"/>
              <w:sz w:val="16"/>
              <w:szCs w:val="16"/>
            </w:rPr>
            <w:fldChar w:fldCharType="separate"/>
          </w:r>
          <w:r w:rsidR="00B90ABF">
            <w:rPr>
              <w:rStyle w:val="PageNumber"/>
              <w:noProof/>
              <w:sz w:val="16"/>
              <w:szCs w:val="16"/>
            </w:rPr>
            <w:t>1</w:t>
          </w:r>
          <w:r w:rsidRPr="00081367">
            <w:rPr>
              <w:rStyle w:val="PageNumber"/>
              <w:sz w:val="16"/>
              <w:szCs w:val="16"/>
            </w:rPr>
            <w:fldChar w:fldCharType="end"/>
          </w:r>
          <w:r w:rsidRPr="00081367">
            <w:rPr>
              <w:rStyle w:val="PageNumber"/>
              <w:sz w:val="16"/>
              <w:szCs w:val="16"/>
            </w:rPr>
            <w:t xml:space="preserve"> of </w:t>
          </w:r>
          <w:r w:rsidRPr="00081367">
            <w:rPr>
              <w:rStyle w:val="PageNumber"/>
              <w:sz w:val="16"/>
              <w:szCs w:val="16"/>
            </w:rPr>
            <w:fldChar w:fldCharType="begin"/>
          </w:r>
          <w:r w:rsidRPr="00081367">
            <w:rPr>
              <w:rStyle w:val="PageNumber"/>
              <w:sz w:val="16"/>
              <w:szCs w:val="16"/>
            </w:rPr>
            <w:instrText xml:space="preserve"> NUMPAGES  \* Arabic  \* MERGEFORMAT </w:instrText>
          </w:r>
          <w:r w:rsidRPr="00081367">
            <w:rPr>
              <w:rStyle w:val="PageNumber"/>
              <w:sz w:val="16"/>
              <w:szCs w:val="16"/>
            </w:rPr>
            <w:fldChar w:fldCharType="separate"/>
          </w:r>
          <w:r w:rsidR="00B90ABF">
            <w:rPr>
              <w:rStyle w:val="PageNumber"/>
              <w:noProof/>
              <w:sz w:val="16"/>
              <w:szCs w:val="16"/>
            </w:rPr>
            <w:t>1</w:t>
          </w:r>
          <w:r w:rsidRPr="00081367"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0058FCA7" w14:textId="77777777" w:rsidR="002F7155" w:rsidRPr="00CE7B78" w:rsidRDefault="002F7155" w:rsidP="00CE7B78">
    <w:pPr>
      <w:pStyle w:val="Footer"/>
      <w:spacing w:after="120"/>
      <w:ind w:right="11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60BC8" w14:textId="77777777" w:rsidR="00713462" w:rsidRDefault="00713462" w:rsidP="00E50416">
      <w:r>
        <w:separator/>
      </w:r>
    </w:p>
  </w:footnote>
  <w:footnote w:type="continuationSeparator" w:id="0">
    <w:p w14:paraId="1FEB2D77" w14:textId="77777777" w:rsidR="00713462" w:rsidRDefault="00713462" w:rsidP="00E50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00" w:type="pct"/>
      <w:tblInd w:w="108" w:type="dxa"/>
      <w:tblBorders>
        <w:top w:val="none" w:sz="0" w:space="0" w:color="auto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6681"/>
      <w:gridCol w:w="2208"/>
    </w:tblGrid>
    <w:tr w:rsidR="002F7155" w14:paraId="7D09CE63" w14:textId="77777777" w:rsidTr="0063798A">
      <w:tc>
        <w:tcPr>
          <w:tcW w:w="3758" w:type="pct"/>
          <w:tcMar>
            <w:top w:w="113" w:type="dxa"/>
          </w:tcMar>
        </w:tcPr>
        <w:p w14:paraId="76ABD991" w14:textId="77777777" w:rsidR="002F7155" w:rsidRDefault="002F7155" w:rsidP="00E50416">
          <w:pPr>
            <w:pStyle w:val="Header"/>
            <w:tabs>
              <w:tab w:val="clear" w:pos="4153"/>
              <w:tab w:val="clear" w:pos="8306"/>
              <w:tab w:val="right" w:pos="9441"/>
            </w:tabs>
            <w:spacing w:after="40"/>
            <w:rPr>
              <w:rStyle w:val="PageNumber"/>
            </w:rPr>
          </w:pPr>
          <w:r>
            <w:t>Subject</w:t>
          </w:r>
        </w:p>
        <w:p w14:paraId="39C67521" w14:textId="77777777" w:rsidR="002F7155" w:rsidRDefault="002F7155" w:rsidP="00E50416">
          <w:pPr>
            <w:pStyle w:val="Header"/>
            <w:tabs>
              <w:tab w:val="clear" w:pos="4153"/>
              <w:tab w:val="clear" w:pos="8306"/>
              <w:tab w:val="right" w:pos="9441"/>
            </w:tabs>
            <w:spacing w:after="40"/>
            <w:rPr>
              <w:rStyle w:val="PageNumber"/>
            </w:rPr>
          </w:pPr>
          <w:r>
            <w:rPr>
              <w:rStyle w:val="PageNumber"/>
            </w:rPr>
            <w:t>File/No</w:t>
          </w:r>
        </w:p>
      </w:tc>
      <w:tc>
        <w:tcPr>
          <w:tcW w:w="1242" w:type="pct"/>
          <w:tcMar>
            <w:top w:w="113" w:type="dxa"/>
          </w:tcMar>
        </w:tcPr>
        <w:p w14:paraId="0D884ABC" w14:textId="77777777" w:rsidR="002F7155" w:rsidRDefault="002F7155" w:rsidP="00E50416">
          <w:pPr>
            <w:pStyle w:val="Header"/>
            <w:tabs>
              <w:tab w:val="clear" w:pos="4153"/>
              <w:tab w:val="clear" w:pos="8306"/>
              <w:tab w:val="right" w:pos="9441"/>
            </w:tabs>
            <w:spacing w:after="40" w:line="270" w:lineRule="auto"/>
            <w:jc w:val="right"/>
            <w:rPr>
              <w:rStyle w:val="PageNumber"/>
            </w:rPr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081367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 w:rsidR="00081367">
            <w:rPr>
              <w:rStyle w:val="PageNumber"/>
            </w:rPr>
            <w:t xml:space="preserve"> of </w:t>
          </w:r>
          <w:r w:rsidR="00081367">
            <w:rPr>
              <w:rStyle w:val="PageNumber"/>
            </w:rPr>
            <w:fldChar w:fldCharType="begin"/>
          </w:r>
          <w:r w:rsidR="00081367">
            <w:rPr>
              <w:rStyle w:val="PageNumber"/>
            </w:rPr>
            <w:instrText xml:space="preserve"> NUMPAGES  \* Arabic  \* MERGEFORMAT </w:instrText>
          </w:r>
          <w:r w:rsidR="00081367">
            <w:rPr>
              <w:rStyle w:val="PageNumber"/>
            </w:rPr>
            <w:fldChar w:fldCharType="separate"/>
          </w:r>
          <w:r w:rsidR="00081367">
            <w:rPr>
              <w:rStyle w:val="PageNumber"/>
              <w:noProof/>
            </w:rPr>
            <w:t>1</w:t>
          </w:r>
          <w:r w:rsidR="00081367">
            <w:rPr>
              <w:rStyle w:val="PageNumber"/>
            </w:rPr>
            <w:fldChar w:fldCharType="end"/>
          </w:r>
        </w:p>
        <w:p w14:paraId="40A7B64F" w14:textId="77777777" w:rsidR="002F7155" w:rsidRPr="0063798A" w:rsidRDefault="0063798A" w:rsidP="00E50416">
          <w:pPr>
            <w:pStyle w:val="Header"/>
            <w:tabs>
              <w:tab w:val="clear" w:pos="4153"/>
              <w:tab w:val="clear" w:pos="8306"/>
              <w:tab w:val="right" w:pos="9441"/>
            </w:tabs>
            <w:spacing w:after="40"/>
            <w:jc w:val="right"/>
            <w:rPr>
              <w:szCs w:val="16"/>
            </w:rPr>
          </w:pPr>
          <w:r>
            <w:rPr>
              <w:szCs w:val="16"/>
            </w:rPr>
            <w:t>Date</w:t>
          </w:r>
        </w:p>
      </w:tc>
    </w:tr>
  </w:tbl>
  <w:p w14:paraId="7C3F960F" w14:textId="77777777" w:rsidR="002F7155" w:rsidRDefault="002F71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00" w:type="pct"/>
      <w:tblBorders>
        <w:top w:val="none" w:sz="0" w:space="0" w:color="auto"/>
        <w:left w:val="none" w:sz="0" w:space="0" w:color="auto"/>
        <w:bottom w:val="single" w:sz="36" w:space="0" w:color="484545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8889"/>
    </w:tblGrid>
    <w:tr w:rsidR="00E631DE" w14:paraId="73209085" w14:textId="77777777" w:rsidTr="0077112B">
      <w:trPr>
        <w:trHeight w:hRule="exact" w:val="907"/>
      </w:trPr>
      <w:tc>
        <w:tcPr>
          <w:tcW w:w="5000" w:type="pct"/>
        </w:tcPr>
        <w:p w14:paraId="71FC323F" w14:textId="77777777" w:rsidR="00E631DE" w:rsidRDefault="00840B02" w:rsidP="006D698C">
          <w:pPr>
            <w:pStyle w:val="Header"/>
            <w:ind w:right="-80"/>
            <w:jc w:val="right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4A9089E5" wp14:editId="2606FABF">
                <wp:extent cx="1627505" cy="429260"/>
                <wp:effectExtent l="0" t="0" r="0" b="8890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750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355456A" w14:textId="77777777" w:rsidR="00E631DE" w:rsidRDefault="00E631DE" w:rsidP="00E631DE">
    <w:pPr>
      <w:pStyle w:val="Header"/>
      <w:rPr>
        <w:sz w:val="4"/>
        <w:szCs w:val="4"/>
      </w:rPr>
    </w:pPr>
  </w:p>
  <w:p w14:paraId="3954BA2A" w14:textId="77777777" w:rsidR="002F7155" w:rsidRPr="00E631DE" w:rsidRDefault="002F7155" w:rsidP="00E631DE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64"/>
    <w:rsid w:val="000355A0"/>
    <w:rsid w:val="00081367"/>
    <w:rsid w:val="001554FB"/>
    <w:rsid w:val="001F2DA3"/>
    <w:rsid w:val="00205F9A"/>
    <w:rsid w:val="0022149F"/>
    <w:rsid w:val="00242342"/>
    <w:rsid w:val="002B043E"/>
    <w:rsid w:val="002F7155"/>
    <w:rsid w:val="00313B9F"/>
    <w:rsid w:val="00395820"/>
    <w:rsid w:val="004325D5"/>
    <w:rsid w:val="004B4859"/>
    <w:rsid w:val="00523582"/>
    <w:rsid w:val="0063798A"/>
    <w:rsid w:val="00676D81"/>
    <w:rsid w:val="006D698C"/>
    <w:rsid w:val="006D7854"/>
    <w:rsid w:val="00713462"/>
    <w:rsid w:val="0077112B"/>
    <w:rsid w:val="00783FA1"/>
    <w:rsid w:val="00795FB8"/>
    <w:rsid w:val="007E4AC2"/>
    <w:rsid w:val="00840B02"/>
    <w:rsid w:val="00871708"/>
    <w:rsid w:val="00875C4E"/>
    <w:rsid w:val="0089402D"/>
    <w:rsid w:val="008A4B40"/>
    <w:rsid w:val="008D50D6"/>
    <w:rsid w:val="00960F5E"/>
    <w:rsid w:val="00A7716A"/>
    <w:rsid w:val="00A96A03"/>
    <w:rsid w:val="00AD704F"/>
    <w:rsid w:val="00B47F72"/>
    <w:rsid w:val="00B90ABF"/>
    <w:rsid w:val="00BF5293"/>
    <w:rsid w:val="00C60262"/>
    <w:rsid w:val="00C80B40"/>
    <w:rsid w:val="00CB4A64"/>
    <w:rsid w:val="00CC66B5"/>
    <w:rsid w:val="00CE7B78"/>
    <w:rsid w:val="00CF210C"/>
    <w:rsid w:val="00D25E99"/>
    <w:rsid w:val="00D37B19"/>
    <w:rsid w:val="00DE4C8F"/>
    <w:rsid w:val="00E3052C"/>
    <w:rsid w:val="00E50416"/>
    <w:rsid w:val="00E631DE"/>
    <w:rsid w:val="00EF4360"/>
    <w:rsid w:val="00F00C90"/>
    <w:rsid w:val="00F23953"/>
    <w:rsid w:val="00F72CF5"/>
    <w:rsid w:val="00F74EDE"/>
    <w:rsid w:val="00F7732F"/>
    <w:rsid w:val="00F77802"/>
    <w:rsid w:val="00FB08E8"/>
    <w:rsid w:val="00FB77DD"/>
    <w:rsid w:val="00FC722E"/>
    <w:rsid w:val="00FF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A1186"/>
  <w15:docId w15:val="{F6A171CE-9AA6-43F2-97E4-28D24D6A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7854"/>
    <w:rPr>
      <w:rFonts w:ascii="Arial" w:hAnsi="Arial"/>
      <w:sz w:val="22"/>
      <w:lang w:eastAsia="ja-JP"/>
    </w:rPr>
  </w:style>
  <w:style w:type="paragraph" w:styleId="Heading1">
    <w:name w:val="heading 1"/>
    <w:basedOn w:val="Normal"/>
    <w:next w:val="Normal"/>
    <w:qFormat/>
    <w:rsid w:val="004325D5"/>
    <w:pPr>
      <w:outlineLvl w:val="0"/>
    </w:pPr>
    <w:rPr>
      <w:rFonts w:ascii="Arial Narrow" w:hAnsi="Arial Narrow" w:cs="Arial"/>
      <w:b/>
      <w:sz w:val="52"/>
      <w:szCs w:val="52"/>
    </w:rPr>
  </w:style>
  <w:style w:type="paragraph" w:styleId="Heading2">
    <w:name w:val="heading 2"/>
    <w:basedOn w:val="Normal"/>
    <w:next w:val="Normal"/>
    <w:qFormat/>
    <w:rsid w:val="004325D5"/>
    <w:pPr>
      <w:outlineLvl w:val="1"/>
    </w:pPr>
    <w:rPr>
      <w:rFonts w:ascii="Arial Narrow" w:hAnsi="Arial Narrow" w:cs="Arial"/>
      <w:b/>
      <w:sz w:val="32"/>
      <w:szCs w:val="32"/>
    </w:rPr>
  </w:style>
  <w:style w:type="paragraph" w:styleId="Heading3">
    <w:name w:val="heading 3"/>
    <w:basedOn w:val="Normal"/>
    <w:next w:val="Normal"/>
    <w:qFormat/>
    <w:rsid w:val="00A96A03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rsid w:val="00A96A03"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A96A03"/>
    <w:pPr>
      <w:keepNext/>
      <w:outlineLvl w:val="4"/>
    </w:pPr>
    <w:rPr>
      <w:b/>
      <w:i/>
      <w:u w:val="single"/>
    </w:rPr>
  </w:style>
  <w:style w:type="paragraph" w:styleId="Heading6">
    <w:name w:val="heading 6"/>
    <w:basedOn w:val="Normal"/>
    <w:next w:val="Normal"/>
    <w:qFormat/>
    <w:rsid w:val="00A96A03"/>
    <w:pPr>
      <w:keepNext/>
      <w:pBdr>
        <w:top w:val="single" w:sz="4" w:space="1" w:color="auto"/>
        <w:bottom w:val="single" w:sz="4" w:space="1" w:color="auto"/>
      </w:pBdr>
      <w:tabs>
        <w:tab w:val="right" w:pos="9072"/>
      </w:tabs>
      <w:outlineLvl w:val="5"/>
    </w:pPr>
    <w:rPr>
      <w:b/>
      <w:cap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E7B7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CE7B7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E7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E7B78"/>
  </w:style>
  <w:style w:type="character" w:customStyle="1" w:styleId="FooterChar">
    <w:name w:val="Footer Char"/>
    <w:link w:val="Footer"/>
    <w:rsid w:val="00CE7B78"/>
    <w:rPr>
      <w:rFonts w:ascii="Arial" w:eastAsia="MS Mincho" w:hAnsi="Arial"/>
      <w:sz w:val="22"/>
      <w:lang w:val="en-AU" w:eastAsia="ja-JP" w:bidi="ar-SA"/>
    </w:rPr>
  </w:style>
  <w:style w:type="paragraph" w:customStyle="1" w:styleId="NormalBold">
    <w:name w:val="Normal Bold"/>
    <w:basedOn w:val="Normal"/>
    <w:rsid w:val="006D7854"/>
    <w:rPr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  <Relationship Id="rId12" Type="http://schemas.openxmlformats.org/officeDocument/2006/relationships/numbering" Target="numbering.xml"/>
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msvfs1\work1\corpdata\macros\orgserv\templates\Briefing%20No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Briefing Note.dotx</Template>
  <TotalTime>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 Coast City Council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Scott</dc:creator>
  <cp:lastModifiedBy/>
  <cp:revision>1</cp:revision>
  <dcterms:created xsi:type="dcterms:W3CDTF">2026-05-03T09:11:00Z</dcterms:created>
  <dcterms:modified xsi:type="dcterms:W3CDTF">1601-01-01T00:00:00Z</dcterms:modified>
</cp:coreProperties>
</file>